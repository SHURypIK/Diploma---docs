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C76" w:rsidRDefault="008E2D7C" w:rsidP="008E2D7C">
      <w:pPr>
        <w:ind w:firstLine="0"/>
        <w:jc w:val="center"/>
      </w:pPr>
      <w:bookmarkStart w:id="0" w:name="_GoBack"/>
      <w:bookmarkEnd w:id="0"/>
      <w:r>
        <w:rPr>
          <w:b/>
          <w:caps/>
        </w:rPr>
        <w:t>ПЕРЕЧЕНЬ УСЛОВНЫХ ОБОЗНАЧЕНИЙ</w:t>
      </w:r>
    </w:p>
    <w:p w:rsidR="008E2D7C" w:rsidRDefault="008E2D7C" w:rsidP="008E2D7C">
      <w:pPr>
        <w:ind w:firstLine="0"/>
      </w:pPr>
    </w:p>
    <w:tbl>
      <w:tblPr>
        <w:tblStyle w:val="a3"/>
        <w:tblW w:w="4888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9"/>
        <w:gridCol w:w="356"/>
        <w:gridCol w:w="7939"/>
      </w:tblGrid>
      <w:tr w:rsidR="008E2D7C" w:rsidTr="00860800">
        <w:tc>
          <w:tcPr>
            <w:tcW w:w="374" w:type="pct"/>
          </w:tcPr>
          <w:p w:rsidR="008E2D7C" w:rsidRDefault="0063537A" w:rsidP="0063537A">
            <w:pPr>
              <w:ind w:hanging="104"/>
            </w:pPr>
            <w:r>
              <w:t>АСУ</w:t>
            </w:r>
          </w:p>
        </w:tc>
        <w:tc>
          <w:tcPr>
            <w:tcW w:w="209" w:type="pct"/>
          </w:tcPr>
          <w:p w:rsidR="008E2D7C" w:rsidRDefault="008E2D7C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8E2D7C" w:rsidRDefault="0063537A" w:rsidP="008E2D7C">
            <w:pPr>
              <w:ind w:firstLine="0"/>
            </w:pPr>
            <w:r>
              <w:t>Автоматизированная система управления.</w:t>
            </w:r>
          </w:p>
        </w:tc>
      </w:tr>
      <w:tr w:rsidR="00860800" w:rsidTr="00860800">
        <w:tc>
          <w:tcPr>
            <w:tcW w:w="374" w:type="pct"/>
          </w:tcPr>
          <w:p w:rsidR="00860800" w:rsidRDefault="00860800" w:rsidP="0063537A">
            <w:pPr>
              <w:ind w:hanging="104"/>
            </w:pPr>
            <w:r>
              <w:t>БД</w:t>
            </w:r>
          </w:p>
        </w:tc>
        <w:tc>
          <w:tcPr>
            <w:tcW w:w="209" w:type="pct"/>
          </w:tcPr>
          <w:p w:rsidR="00860800" w:rsidRDefault="00860800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860800" w:rsidRDefault="00860800" w:rsidP="00860800">
            <w:pPr>
              <w:ind w:firstLine="0"/>
            </w:pPr>
            <w:r>
              <w:t>База данных. Совокупность данных, хранимых в соответствии со схемой данных, манипулирование которыми выполняют в соответствии с правилами средств моделирования данных.</w:t>
            </w:r>
          </w:p>
        </w:tc>
      </w:tr>
      <w:tr w:rsidR="008E2D7C" w:rsidTr="00860800">
        <w:tc>
          <w:tcPr>
            <w:tcW w:w="374" w:type="pct"/>
          </w:tcPr>
          <w:p w:rsidR="008E2D7C" w:rsidRDefault="0014271C" w:rsidP="0063537A">
            <w:pPr>
              <w:ind w:hanging="104"/>
            </w:pPr>
            <w:r>
              <w:t>ИП</w:t>
            </w:r>
          </w:p>
        </w:tc>
        <w:tc>
          <w:tcPr>
            <w:tcW w:w="209" w:type="pct"/>
          </w:tcPr>
          <w:p w:rsidR="008E2D7C" w:rsidRDefault="008E2D7C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8E2D7C" w:rsidRDefault="0063537A" w:rsidP="008E2D7C">
            <w:pPr>
              <w:ind w:firstLine="0"/>
            </w:pPr>
            <w:r>
              <w:t>И</w:t>
            </w:r>
            <w:r w:rsidR="0014271C">
              <w:t>сточник питания.</w:t>
            </w:r>
          </w:p>
        </w:tc>
      </w:tr>
      <w:tr w:rsidR="00860800" w:rsidTr="00860800">
        <w:tc>
          <w:tcPr>
            <w:tcW w:w="374" w:type="pct"/>
          </w:tcPr>
          <w:p w:rsidR="00860800" w:rsidRDefault="00860800" w:rsidP="0063537A">
            <w:pPr>
              <w:ind w:hanging="104"/>
            </w:pPr>
            <w:r>
              <w:t>ОС</w:t>
            </w:r>
          </w:p>
        </w:tc>
        <w:tc>
          <w:tcPr>
            <w:tcW w:w="209" w:type="pct"/>
          </w:tcPr>
          <w:p w:rsidR="00860800" w:rsidRDefault="00860800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860800" w:rsidRDefault="00860800" w:rsidP="00860800">
            <w:pPr>
              <w:ind w:firstLine="0"/>
            </w:pPr>
            <w:r>
              <w:t>Операционная система – комплекс взаимосвязанных программ, предназначенных для управления ресурсами компьютера и организации взаимодействия с пользователем.</w:t>
            </w:r>
          </w:p>
        </w:tc>
      </w:tr>
      <w:tr w:rsidR="008E2D7C" w:rsidTr="00860800">
        <w:tc>
          <w:tcPr>
            <w:tcW w:w="374" w:type="pct"/>
          </w:tcPr>
          <w:p w:rsidR="008E2D7C" w:rsidRDefault="001E4948" w:rsidP="0063537A">
            <w:pPr>
              <w:ind w:hanging="104"/>
            </w:pPr>
            <w:r>
              <w:t>ПК</w:t>
            </w:r>
          </w:p>
        </w:tc>
        <w:tc>
          <w:tcPr>
            <w:tcW w:w="209" w:type="pct"/>
          </w:tcPr>
          <w:p w:rsidR="008E2D7C" w:rsidRDefault="001E4948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8E2D7C" w:rsidRDefault="001E4948" w:rsidP="008E2D7C">
            <w:pPr>
              <w:ind w:firstLine="0"/>
            </w:pPr>
            <w:r>
              <w:t>Персональный компьютер.</w:t>
            </w:r>
          </w:p>
        </w:tc>
      </w:tr>
      <w:tr w:rsidR="0063537A" w:rsidTr="00860800">
        <w:tc>
          <w:tcPr>
            <w:tcW w:w="374" w:type="pct"/>
          </w:tcPr>
          <w:p w:rsidR="0063537A" w:rsidRDefault="001E4948" w:rsidP="0063537A">
            <w:pPr>
              <w:ind w:hanging="104"/>
            </w:pPr>
            <w:r>
              <w:t>ПС</w:t>
            </w:r>
          </w:p>
        </w:tc>
        <w:tc>
          <w:tcPr>
            <w:tcW w:w="209" w:type="pct"/>
          </w:tcPr>
          <w:p w:rsidR="0063537A" w:rsidRDefault="001E4948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63537A" w:rsidRDefault="001E4948" w:rsidP="008E2D7C">
            <w:pPr>
              <w:ind w:firstLine="0"/>
            </w:pPr>
            <w:r>
              <w:t>Программное средство.</w:t>
            </w:r>
          </w:p>
        </w:tc>
      </w:tr>
      <w:tr w:rsidR="001E4948" w:rsidTr="00860800">
        <w:tc>
          <w:tcPr>
            <w:tcW w:w="374" w:type="pct"/>
          </w:tcPr>
          <w:p w:rsidR="001E4948" w:rsidRDefault="001E4948" w:rsidP="0063537A">
            <w:pPr>
              <w:ind w:hanging="104"/>
            </w:pPr>
            <w:r>
              <w:t>СУБД</w:t>
            </w:r>
          </w:p>
        </w:tc>
        <w:tc>
          <w:tcPr>
            <w:tcW w:w="209" w:type="pct"/>
          </w:tcPr>
          <w:p w:rsidR="001E4948" w:rsidRDefault="001E4948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1E4948" w:rsidRDefault="001E4948" w:rsidP="001E4948">
            <w:pPr>
              <w:ind w:firstLine="0"/>
            </w:pPr>
            <w:r>
              <w:t>Система управления базами данных – совокупность программных и лингвистических средств общего или специального назначения, обеспечивающих управление созданием и использованием баз данных.</w:t>
            </w:r>
          </w:p>
        </w:tc>
      </w:tr>
      <w:tr w:rsidR="001E4948" w:rsidTr="00860800">
        <w:tc>
          <w:tcPr>
            <w:tcW w:w="374" w:type="pct"/>
          </w:tcPr>
          <w:p w:rsidR="001E4948" w:rsidRPr="001E4948" w:rsidRDefault="001E4948" w:rsidP="0063537A">
            <w:pPr>
              <w:ind w:hanging="104"/>
              <w:rPr>
                <w:i/>
              </w:rPr>
            </w:pPr>
            <w:r w:rsidRPr="001E4948">
              <w:rPr>
                <w:i/>
              </w:rPr>
              <w:t>CD</w:t>
            </w:r>
          </w:p>
        </w:tc>
        <w:tc>
          <w:tcPr>
            <w:tcW w:w="209" w:type="pct"/>
          </w:tcPr>
          <w:p w:rsidR="001E4948" w:rsidRDefault="001E4948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1E4948" w:rsidRDefault="001E4948" w:rsidP="001E4948">
            <w:pPr>
              <w:ind w:firstLine="0"/>
            </w:pPr>
            <w:r w:rsidRPr="001E4948">
              <w:rPr>
                <w:i/>
              </w:rPr>
              <w:t>Compact disc</w:t>
            </w:r>
            <w:r>
              <w:t xml:space="preserve"> (компакт-диск) – переносное оптическое устройство хранения информации (данных) в цифровом виде.</w:t>
            </w:r>
          </w:p>
        </w:tc>
      </w:tr>
      <w:tr w:rsidR="001E4948" w:rsidTr="00860800">
        <w:tc>
          <w:tcPr>
            <w:tcW w:w="374" w:type="pct"/>
          </w:tcPr>
          <w:p w:rsidR="001E4948" w:rsidRPr="001E4948" w:rsidRDefault="001E4948" w:rsidP="0063537A">
            <w:pPr>
              <w:ind w:hanging="104"/>
              <w:rPr>
                <w:i/>
              </w:rPr>
            </w:pPr>
            <w:r w:rsidRPr="001E4948">
              <w:rPr>
                <w:i/>
              </w:rPr>
              <w:t>CSS</w:t>
            </w:r>
          </w:p>
        </w:tc>
        <w:tc>
          <w:tcPr>
            <w:tcW w:w="209" w:type="pct"/>
          </w:tcPr>
          <w:p w:rsidR="001E4948" w:rsidRDefault="001E4948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1E4948" w:rsidRDefault="001E4948" w:rsidP="001E4948">
            <w:pPr>
              <w:ind w:firstLine="0"/>
            </w:pPr>
            <w:r w:rsidRPr="001E4948">
              <w:rPr>
                <w:i/>
              </w:rPr>
              <w:t>Cascading Style Sheets</w:t>
            </w:r>
            <w:r>
              <w:t xml:space="preserve"> – формальный язык описания внешнего вида документа, написанного с использованием языка разметки.</w:t>
            </w:r>
          </w:p>
        </w:tc>
      </w:tr>
      <w:tr w:rsidR="001E4948" w:rsidTr="00860800">
        <w:tc>
          <w:tcPr>
            <w:tcW w:w="374" w:type="pct"/>
          </w:tcPr>
          <w:p w:rsidR="001E4948" w:rsidRPr="00D309C8" w:rsidRDefault="00D309C8" w:rsidP="0063537A">
            <w:pPr>
              <w:ind w:hanging="104"/>
              <w:rPr>
                <w:i/>
              </w:rPr>
            </w:pPr>
            <w:r w:rsidRPr="00D309C8">
              <w:rPr>
                <w:i/>
                <w:lang w:val="en-US"/>
              </w:rPr>
              <w:t>IT</w:t>
            </w:r>
          </w:p>
        </w:tc>
        <w:tc>
          <w:tcPr>
            <w:tcW w:w="209" w:type="pct"/>
          </w:tcPr>
          <w:p w:rsidR="001E4948" w:rsidRDefault="00D309C8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1E4948" w:rsidRDefault="00D309C8" w:rsidP="008E2D7C">
            <w:pPr>
              <w:ind w:firstLine="0"/>
            </w:pPr>
            <w:r w:rsidRPr="00D309C8">
              <w:rPr>
                <w:i/>
                <w:lang w:val="en-US"/>
              </w:rPr>
              <w:t>Information Technology</w:t>
            </w:r>
            <w:r w:rsidRPr="00860800">
              <w:rPr>
                <w:lang w:val="en-US"/>
              </w:rPr>
              <w:t xml:space="preserve"> – </w:t>
            </w:r>
            <w:r>
              <w:t>информационные</w:t>
            </w:r>
            <w:r w:rsidRPr="00860800">
              <w:rPr>
                <w:lang w:val="en-US"/>
              </w:rPr>
              <w:t xml:space="preserve"> </w:t>
            </w:r>
            <w:r>
              <w:t>технологии</w:t>
            </w:r>
            <w:r w:rsidRPr="00860800">
              <w:rPr>
                <w:lang w:val="en-US"/>
              </w:rPr>
              <w:t>.</w:t>
            </w:r>
          </w:p>
        </w:tc>
      </w:tr>
      <w:tr w:rsidR="00D309C8" w:rsidTr="00860800">
        <w:tc>
          <w:tcPr>
            <w:tcW w:w="374" w:type="pct"/>
          </w:tcPr>
          <w:p w:rsidR="00D309C8" w:rsidRPr="00D309C8" w:rsidRDefault="00D309C8" w:rsidP="0063537A">
            <w:pPr>
              <w:ind w:hanging="104"/>
              <w:rPr>
                <w:i/>
                <w:lang w:val="en-US"/>
              </w:rPr>
            </w:pPr>
            <w:r w:rsidRPr="00D309C8">
              <w:rPr>
                <w:i/>
              </w:rPr>
              <w:t>PHP</w:t>
            </w:r>
          </w:p>
        </w:tc>
        <w:tc>
          <w:tcPr>
            <w:tcW w:w="209" w:type="pct"/>
          </w:tcPr>
          <w:p w:rsidR="00D309C8" w:rsidRDefault="00D309C8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D309C8" w:rsidRDefault="00D309C8" w:rsidP="00D309C8">
            <w:pPr>
              <w:ind w:firstLine="0"/>
            </w:pPr>
            <w:r w:rsidRPr="00D309C8">
              <w:rPr>
                <w:i/>
              </w:rPr>
              <w:t>Hypertext Preprocessor</w:t>
            </w:r>
            <w:r>
              <w:t xml:space="preserve"> – </w:t>
            </w:r>
            <w:r w:rsidRPr="00D309C8">
              <w:rPr>
                <w:i/>
              </w:rPr>
              <w:t>C</w:t>
            </w:r>
            <w:r>
              <w:t>-подобный скриптовый язык общего назначения, интенсивно применяемый для разработки веб-приложений.</w:t>
            </w:r>
          </w:p>
        </w:tc>
      </w:tr>
      <w:tr w:rsidR="00D309C8" w:rsidTr="00860800">
        <w:tc>
          <w:tcPr>
            <w:tcW w:w="374" w:type="pct"/>
          </w:tcPr>
          <w:p w:rsidR="00D309C8" w:rsidRPr="00D309C8" w:rsidRDefault="00D309C8" w:rsidP="0063537A">
            <w:pPr>
              <w:ind w:hanging="104"/>
              <w:rPr>
                <w:i/>
              </w:rPr>
            </w:pPr>
            <w:r w:rsidRPr="00D309C8">
              <w:rPr>
                <w:i/>
              </w:rPr>
              <w:t>SQL</w:t>
            </w:r>
          </w:p>
        </w:tc>
        <w:tc>
          <w:tcPr>
            <w:tcW w:w="209" w:type="pct"/>
          </w:tcPr>
          <w:p w:rsidR="00D309C8" w:rsidRDefault="00D309C8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D309C8" w:rsidRDefault="00D309C8" w:rsidP="00D309C8">
            <w:pPr>
              <w:ind w:firstLine="0"/>
            </w:pPr>
            <w:r w:rsidRPr="00D309C8">
              <w:rPr>
                <w:i/>
              </w:rPr>
              <w:t>Structured Query Language</w:t>
            </w:r>
            <w:r>
              <w:t xml:space="preserve"> – декларативный язык программирования, применяемый для создания, модификации и управления данными в реляционной базе данных, управляемой соответствующей системой управления базами данных.</w:t>
            </w:r>
          </w:p>
        </w:tc>
      </w:tr>
      <w:tr w:rsidR="00D309C8" w:rsidTr="00860800">
        <w:tc>
          <w:tcPr>
            <w:tcW w:w="374" w:type="pct"/>
          </w:tcPr>
          <w:p w:rsidR="00D309C8" w:rsidRPr="00D309C8" w:rsidRDefault="00D309C8" w:rsidP="0063537A">
            <w:pPr>
              <w:ind w:hanging="104"/>
              <w:rPr>
                <w:i/>
              </w:rPr>
            </w:pPr>
            <w:r w:rsidRPr="00D309C8">
              <w:rPr>
                <w:i/>
              </w:rPr>
              <w:t>UML</w:t>
            </w:r>
          </w:p>
        </w:tc>
        <w:tc>
          <w:tcPr>
            <w:tcW w:w="209" w:type="pct"/>
          </w:tcPr>
          <w:p w:rsidR="00D309C8" w:rsidRDefault="00D309C8" w:rsidP="008E2D7C">
            <w:pPr>
              <w:ind w:firstLine="0"/>
            </w:pPr>
            <w:r>
              <w:t>–</w:t>
            </w:r>
          </w:p>
        </w:tc>
        <w:tc>
          <w:tcPr>
            <w:tcW w:w="4416" w:type="pct"/>
          </w:tcPr>
          <w:p w:rsidR="00D309C8" w:rsidRDefault="00D309C8" w:rsidP="00D309C8">
            <w:pPr>
              <w:ind w:firstLine="0"/>
            </w:pPr>
            <w:r w:rsidRPr="00D309C8">
              <w:rPr>
                <w:i/>
              </w:rPr>
              <w:t>Unified Modeling Language</w:t>
            </w:r>
            <w:r>
              <w:t xml:space="preserve"> – унифицированный язык моделирования, язык графического описания для объектного моделирования в области разработки программного обеспечения.</w:t>
            </w:r>
          </w:p>
        </w:tc>
      </w:tr>
      <w:tr w:rsidR="00D309C8" w:rsidTr="00860800">
        <w:tc>
          <w:tcPr>
            <w:tcW w:w="374" w:type="pct"/>
          </w:tcPr>
          <w:p w:rsidR="00D309C8" w:rsidRDefault="00D309C8" w:rsidP="0063537A">
            <w:pPr>
              <w:ind w:hanging="104"/>
            </w:pPr>
          </w:p>
        </w:tc>
        <w:tc>
          <w:tcPr>
            <w:tcW w:w="209" w:type="pct"/>
          </w:tcPr>
          <w:p w:rsidR="00D309C8" w:rsidRDefault="00D309C8" w:rsidP="008E2D7C">
            <w:pPr>
              <w:ind w:firstLine="0"/>
            </w:pPr>
          </w:p>
        </w:tc>
        <w:tc>
          <w:tcPr>
            <w:tcW w:w="4416" w:type="pct"/>
          </w:tcPr>
          <w:p w:rsidR="00D309C8" w:rsidRDefault="00D309C8" w:rsidP="008E2D7C">
            <w:pPr>
              <w:ind w:firstLine="0"/>
            </w:pPr>
          </w:p>
        </w:tc>
      </w:tr>
    </w:tbl>
    <w:p w:rsidR="008E2D7C" w:rsidRDefault="008E2D7C" w:rsidP="008E2D7C">
      <w:pPr>
        <w:ind w:firstLine="0"/>
      </w:pPr>
    </w:p>
    <w:p w:rsidR="003647EF" w:rsidRDefault="003647EF" w:rsidP="008E2D7C">
      <w:pPr>
        <w:ind w:firstLine="0"/>
      </w:pPr>
    </w:p>
    <w:p w:rsidR="003647EF" w:rsidRDefault="003647EF" w:rsidP="008E2D7C">
      <w:pPr>
        <w:ind w:firstLine="0"/>
      </w:pPr>
    </w:p>
    <w:p w:rsidR="008E2D7C" w:rsidRPr="008E2D7C" w:rsidRDefault="008E2D7C" w:rsidP="008E2D7C">
      <w:pPr>
        <w:ind w:firstLine="0"/>
        <w:rPr>
          <w:b/>
          <w:bCs/>
          <w:color w:val="7030A0"/>
        </w:rPr>
      </w:pPr>
      <w:r w:rsidRPr="008E2D7C">
        <w:rPr>
          <w:b/>
          <w:bCs/>
          <w:color w:val="7030A0"/>
        </w:rPr>
        <w:t>Комментарий:</w:t>
      </w:r>
    </w:p>
    <w:p w:rsidR="008E2D7C" w:rsidRDefault="008E2D7C" w:rsidP="008E2D7C">
      <w:pPr>
        <w:rPr>
          <w:color w:val="7030A0"/>
        </w:rPr>
      </w:pPr>
      <w:r w:rsidRPr="008E2D7C">
        <w:rPr>
          <w:color w:val="7030A0"/>
        </w:rPr>
        <w:t>Перечень условных обозначений оформляется в виде условной таблицы с тремя колонками: в первой колонке – сокращение или условное обозначение, вторая колонка – тире, третья колонка – расшифровка сокращения или пояснение термина.</w:t>
      </w:r>
    </w:p>
    <w:p w:rsidR="008E2D7C" w:rsidRDefault="008E2D7C" w:rsidP="008E2D7C">
      <w:pPr>
        <w:rPr>
          <w:color w:val="7030A0"/>
        </w:rPr>
      </w:pPr>
      <w:r>
        <w:rPr>
          <w:color w:val="7030A0"/>
        </w:rPr>
        <w:t xml:space="preserve">Должно соблюдаться выравнивание колонок относительно содержимого первого столбца. Выравнивание текста внутри ячеек: левый столбец – по левому краю, тире – по центру, расшифровка – по ширине </w:t>
      </w:r>
      <w:r w:rsidR="0014271C">
        <w:rPr>
          <w:color w:val="7030A0"/>
        </w:rPr>
        <w:t>или по левому краю.</w:t>
      </w:r>
    </w:p>
    <w:p w:rsidR="008E2D7C" w:rsidRPr="0014271C" w:rsidRDefault="0014271C" w:rsidP="008E2D7C">
      <w:pPr>
        <w:rPr>
          <w:color w:val="7030A0"/>
        </w:rPr>
      </w:pPr>
      <w:r>
        <w:rPr>
          <w:color w:val="7030A0"/>
        </w:rPr>
        <w:lastRenderedPageBreak/>
        <w:t xml:space="preserve">Расшифровываемые термины или сокращения должны быть упорядочены по алфавиту от А до Я и от А до </w:t>
      </w:r>
      <w:r>
        <w:rPr>
          <w:color w:val="7030A0"/>
          <w:lang w:val="en-US"/>
        </w:rPr>
        <w:t>Z</w:t>
      </w:r>
      <w:r>
        <w:rPr>
          <w:color w:val="7030A0"/>
        </w:rPr>
        <w:t>. В начале следует располагать сокращения на русском языке, затем на английском (или латинском, греческом и т.д.).</w:t>
      </w:r>
    </w:p>
    <w:p w:rsidR="008E2D7C" w:rsidRDefault="008E2D7C" w:rsidP="008E2D7C">
      <w:pPr>
        <w:ind w:firstLine="0"/>
      </w:pPr>
    </w:p>
    <w:p w:rsidR="008E2D7C" w:rsidRDefault="008E2D7C" w:rsidP="008E2D7C">
      <w:pPr>
        <w:ind w:firstLine="0"/>
      </w:pPr>
    </w:p>
    <w:p w:rsidR="008E2D7C" w:rsidRDefault="008E2D7C" w:rsidP="008E2D7C">
      <w:pPr>
        <w:ind w:firstLine="0"/>
      </w:pPr>
    </w:p>
    <w:p w:rsidR="008E2D7C" w:rsidRDefault="008E2D7C" w:rsidP="008E2D7C">
      <w:pPr>
        <w:ind w:firstLine="0"/>
      </w:pPr>
    </w:p>
    <w:p w:rsidR="008E2D7C" w:rsidRDefault="008E2D7C" w:rsidP="008E2D7C">
      <w:pPr>
        <w:ind w:firstLine="0"/>
      </w:pPr>
    </w:p>
    <w:sectPr w:rsidR="008E2D7C" w:rsidSect="0036556D">
      <w:pgSz w:w="11906" w:h="16838" w:code="9"/>
      <w:pgMar w:top="1134" w:right="851" w:bottom="1134" w:left="1701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9"/>
  <w:attachedTemplate r:id="rId1"/>
  <w:defaultTabStop w:val="708"/>
  <w:autoHyphenation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131C"/>
    <w:rsid w:val="0014271C"/>
    <w:rsid w:val="001E4948"/>
    <w:rsid w:val="0024131C"/>
    <w:rsid w:val="003647EF"/>
    <w:rsid w:val="0036556D"/>
    <w:rsid w:val="0063537A"/>
    <w:rsid w:val="006C0B77"/>
    <w:rsid w:val="008242FF"/>
    <w:rsid w:val="00860800"/>
    <w:rsid w:val="00870751"/>
    <w:rsid w:val="008E2D7C"/>
    <w:rsid w:val="00922C48"/>
    <w:rsid w:val="00A94013"/>
    <w:rsid w:val="00B915B7"/>
    <w:rsid w:val="00D309C8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505383E-1645-4732-A69F-20F65EF26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915B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E2D7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it\AppData\Local\Temp\Rar$DIa0.660\&#1055;&#1077;&#1088;&#1077;&#1095;&#1077;&#1085;&#1100;%20&#1091;&#1089;&#1083;&#1086;&#1074;&#1085;&#1099;&#1093;%20&#1086;&#1073;&#1086;&#1079;&#1085;&#1072;&#1095;&#1077;&#1085;&#1080;&#1081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Перечень условных обозначений.dotx</Template>
  <TotalTime>1</TotalTime>
  <Pages>2</Pages>
  <Words>327</Words>
  <Characters>1864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BSUIR</Company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Телеш</dc:creator>
  <cp:lastModifiedBy>Тимофей Витченко</cp:lastModifiedBy>
  <cp:revision>1</cp:revision>
  <dcterms:created xsi:type="dcterms:W3CDTF">2025-12-24T12:56:00Z</dcterms:created>
  <dcterms:modified xsi:type="dcterms:W3CDTF">2025-12-24T12:57:00Z</dcterms:modified>
</cp:coreProperties>
</file>